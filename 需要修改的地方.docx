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7B7E2"/>
    <w:p w14:paraId="3DD559D5">
      <w:pPr>
        <w:jc w:val="left"/>
      </w:pPr>
      <w:r>
        <w:rPr>
          <w:sz w:val="32"/>
        </w:rPr>
        <w:t>1.底部栏所有文字去掉，只保留图标，且朋友圈对应的图标不对。状态显示不对。加号和表情的符号需要调换一下，加号在左侧，表情在右侧。</w:t>
      </w:r>
    </w:p>
    <w:p w14:paraId="384C178A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936CB8A">
      <w:pPr>
        <w:jc w:val="left"/>
      </w:pPr>
      <w:r>
        <w:rPr>
          <w:sz w:val="32"/>
        </w:rPr>
        <w:t>2.所有的返回图标都太小了，而且所有页面的返回图标后边都不应该有文字，只有返回符号。朋友圈右上角编辑的符号、每个朋友圈有右上角的编辑符号、每条朋友圈的点赞和评论符号都太小了。每条朋友圈的头像都会变动，应该固定在左上角，且点赞不要显示数量。</w:t>
      </w:r>
    </w:p>
    <w:p w14:paraId="101136C2">
      <w:pPr>
        <w:jc w:val="left"/>
      </w:pPr>
      <w:r>
        <w:rPr>
          <w:sz w:val="32"/>
        </w:rPr>
        <w:t>每条朋友圈的编辑点开应该有：珍藏、编辑、删除，这三个功能，如下图。</w:t>
      </w:r>
    </w:p>
    <w:p w14:paraId="1271EC5A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C2E04C6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DD3E73E">
      <w:pPr>
        <w:jc w:val="left"/>
      </w:pPr>
    </w:p>
    <w:p w14:paraId="05628C12">
      <w:pPr>
        <w:jc w:val="left"/>
      </w:pPr>
      <w:r>
        <w:rPr>
          <w:sz w:val="32"/>
        </w:rPr>
        <w:t>3.朋友圈的图标不对，功能中心的缺少了“纪念日”，这个要加上。多了“互动周报”“视频通话”，这两个要去掉。</w:t>
      </w:r>
    </w:p>
    <w:p w14:paraId="12163784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7620297">
      <w:pPr>
        <w:jc w:val="left"/>
      </w:pPr>
      <w:r>
        <w:rPr>
          <w:sz w:val="32"/>
        </w:rPr>
        <w:t>4.信箱几乎完全不一样了，不支持折叠了，纪念日也不应该出现在这里。这几天的测试，我还发现一个问题，关于回信机制。正确的应该是，我写了信A给他，他回了信B，我用信C回了他的B，他用信D回了C…直到我不回他为止，在信箱里应该只显示为A（翻页后依次是BCD），现在的情况是，A（翻页后是BCD）但是还会出现B（翻页后是CD），C（翻页后是D），后面这两个嵌套都是不应该存在的。</w:t>
      </w:r>
    </w:p>
    <w:p w14:paraId="357A4D81">
      <w:pPr>
        <w:jc w:val="center"/>
      </w:pPr>
      <w:r>
        <w:drawing>
          <wp:inline distT="0" distB="0" distL="113665" distR="113665">
            <wp:extent cx="5334000" cy="2971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512C2B4">
      <w:pPr>
        <w:jc w:val="left"/>
      </w:pPr>
      <w:r>
        <w:rPr>
          <w:sz w:val="32"/>
        </w:rPr>
        <w:t>5.“他说过的回忆”“他发红包/转账/礼物的概率”功能不见了，“撤回后他会追问”这个需要在氛围感里加一个池子</w:t>
      </w:r>
    </w:p>
    <w:p w14:paraId="1A8DB44B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B1F4238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ED191EC">
      <w:pPr>
        <w:jc w:val="left"/>
      </w:pPr>
    </w:p>
    <w:p w14:paraId="2CE3A43C">
      <w:pPr>
        <w:jc w:val="left"/>
      </w:pPr>
      <w:r>
        <w:rPr>
          <w:sz w:val="32"/>
        </w:rPr>
        <w:t>6.这几页应该都是默认折叠的。</w:t>
      </w:r>
    </w:p>
    <w:p w14:paraId="0B5079E3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5D90362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FC9446B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142490F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D7C11DB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20D6A86">
      <w:pPr>
        <w:jc w:val="left"/>
      </w:pPr>
      <w:r>
        <w:rPr>
          <w:sz w:val="32"/>
        </w:rPr>
        <w:t>7.气泡、全局美化、开屏动画，不是只能选颜色，具体展示如图。开屏动画是实时动态展示的。</w:t>
      </w:r>
    </w:p>
    <w:p w14:paraId="7949530D">
      <w:pPr>
        <w:jc w:val="center"/>
      </w:pPr>
      <w:r>
        <w:drawing>
          <wp:inline distT="0" distB="0" distL="113665" distR="113665">
            <wp:extent cx="5334000" cy="29718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AF4BCD1">
      <w:pPr>
        <w:jc w:val="left"/>
      </w:pPr>
      <w:r>
        <w:rPr>
          <w:sz w:val="32"/>
        </w:rPr>
        <w:t>8.数据页，补丁系统不见了，这个要保留。去掉这一页圈出来的两个符号。左上角“设置”这两个字去掉，返回符号放大，其他页面左上角的返回都是这个要求。钱包不应该在这个页面，应该是小卖铺里那个余额显示，直接点一下就能改数额。</w:t>
      </w:r>
    </w:p>
    <w:p w14:paraId="2091D606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D039F15">
      <w:pPr>
        <w:jc w:val="left"/>
      </w:pPr>
      <w:r>
        <w:rPr>
          <w:sz w:val="32"/>
        </w:rPr>
        <w:t>9.视频通话</w:t>
      </w:r>
      <w:r>
        <w:rPr>
          <w:sz w:val="32"/>
          <w:highlight w:val="yellow"/>
        </w:rPr>
        <w:t>问题。如图，缩进后应该是这个样子，不是卡了一半在旁边。等待接通的画面，也要显示“最小化”</w:t>
      </w:r>
      <w:r>
        <w:rPr>
          <w:sz w:val="32"/>
        </w:rPr>
        <w:t>。</w:t>
      </w:r>
    </w:p>
    <w:p w14:paraId="1A671159">
      <w:pPr>
        <w:jc w:val="center"/>
      </w:pPr>
      <w:r>
        <w:drawing>
          <wp:inline distT="0" distB="0" distL="113665" distR="113665">
            <wp:extent cx="5334000" cy="23749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749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F29E8D3">
      <w:pPr>
        <w:jc w:val="left"/>
      </w:pPr>
      <w:r>
        <w:rPr>
          <w:sz w:val="32"/>
        </w:rPr>
        <w:t>10.我发送定位的时候，不是选择，是可以自己修改，如图。</w:t>
      </w:r>
    </w:p>
    <w:p w14:paraId="0AAC9378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5856AF3">
      <w:pPr>
        <w:jc w:val="left"/>
      </w:pPr>
      <w:r>
        <w:rPr>
          <w:sz w:val="32"/>
        </w:rPr>
        <w:t>11.小卖铺删除按钮太小了，现在一个商品一次只能买一个，需要不限量。点击余额要能直接改数额。</w:t>
      </w:r>
    </w:p>
    <w:p w14:paraId="0A07D986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5C23567">
      <w:pPr>
        <w:jc w:val="left"/>
      </w:pPr>
      <w:r>
        <w:rPr>
          <w:sz w:val="32"/>
        </w:rPr>
        <w:t>12.账单应该显示，谁给谁什么（如图），处理状态应该是“已退还/已接收/未接收”。</w:t>
      </w:r>
    </w:p>
    <w:p w14:paraId="563F842B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0B53C0">
      <w:pPr>
        <w:jc w:val="left"/>
      </w:pPr>
      <w:r>
        <w:rPr>
          <w:sz w:val="32"/>
        </w:rPr>
        <w:t>13.互动周报中</w:t>
      </w:r>
    </w:p>
    <w:p w14:paraId="47FD32DB">
      <w:pPr>
        <w:jc w:val="left"/>
      </w:pPr>
      <w:r>
        <w:rPr>
          <w:sz w:val="32"/>
        </w:rPr>
        <w:t>互动数据，整体应该按人分两个部分，是“谁给谁红包/转账/礼物    次  共¥  ”、最活跃时段、谁平均每天多少条、谁发定位多少次、最经常发的定位是什么、谁拍一拍谁多少次、最经常拍一拍显示的内容是什么、视频通话多少次 共00:00:00</w:t>
      </w:r>
    </w:p>
    <w:p w14:paraId="595B6FA0">
      <w:pPr>
        <w:jc w:val="left"/>
      </w:pPr>
      <w:r>
        <w:rPr>
          <w:sz w:val="32"/>
        </w:rPr>
        <w:t>本周关键词也分按人统计，谁的本周关键词是什么</w:t>
      </w:r>
    </w:p>
    <w:p w14:paraId="7639AA59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C2BBD87">
      <w:pPr>
        <w:jc w:val="left"/>
      </w:pPr>
      <w:r>
        <w:rPr>
          <w:sz w:val="32"/>
        </w:rPr>
        <w:t>14.搜索聊天，应该是输入框输入的时候，下边自动显示包含关键词的消息，且点击是跳转到对应的消息，请参考微信。而且跳转后，可以引用消息。跳转完，点击返回，应该会到搜索聊天的界面。下图是新的软件的界面，这个不对。</w:t>
      </w:r>
    </w:p>
    <w:p w14:paraId="6C3595A3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C6F0EDF">
      <w:pPr>
        <w:jc w:val="left"/>
      </w:pPr>
      <w:r>
        <w:rPr>
          <w:sz w:val="32"/>
        </w:rPr>
        <w:t>15.字卡设置，原本的“隐藏”“编辑”不见了，隐藏的作用是：当勾选隐藏时，这个字卡不会被抽到。另外，导出当前分组、导出全部、导入文件、清空分组，这几个按钮不见了。</w:t>
      </w:r>
    </w:p>
    <w:p w14:paraId="302B99DF">
      <w:pPr>
        <w:jc w:val="center"/>
      </w:pPr>
      <w:r>
        <w:drawing>
          <wp:inline distT="0" distB="0" distL="113665" distR="113665">
            <wp:extent cx="5334000" cy="39751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751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B84A32D">
      <w:pPr>
        <w:jc w:val="left"/>
      </w:pPr>
      <w:r>
        <w:rPr>
          <w:sz w:val="32"/>
        </w:rPr>
        <w:t>16.表情这一页，要可以折叠。“从相册添加表情”应该唤起相册，现在这个按钮唤起的是文件夹（这个功能应该放在如图图片表情包右上角的铅笔符号里）。</w:t>
      </w:r>
    </w:p>
    <w:p w14:paraId="35D424A3">
      <w:pPr>
        <w:jc w:val="left"/>
      </w:pPr>
      <w:r>
        <w:rPr>
          <w:sz w:val="32"/>
        </w:rPr>
        <w:t>批量删除功能不见了，编辑和删除功能都应该在展开折叠后，右上角显示。emoji 这个铅笔点进去，直接就是批量添加，删除单个添加功能，图片表情包点击进入是选图和粘贴，点击选图唤起相册，支持多选。</w:t>
      </w:r>
    </w:p>
    <w:p w14:paraId="7F335879">
      <w:pPr>
        <w:jc w:val="center"/>
      </w:pPr>
      <w:r>
        <w:drawing>
          <wp:inline distT="0" distB="0" distL="113665" distR="113665">
            <wp:extent cx="5334000" cy="29718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5ACE113">
      <w:pPr>
        <w:jc w:val="left"/>
      </w:pPr>
      <w:r>
        <w:rPr>
          <w:sz w:val="32"/>
        </w:rPr>
        <w:t>17.氛围感这一页，都要可以折叠，每个添加都默认是批量添加，回车算下一个，现在这个软件只能一个一个添加。所有的删除都要是红色垃圾桶矢量图。所有删除都要有弹窗提示，不能是直接删了。</w:t>
      </w:r>
    </w:p>
    <w:p w14:paraId="56105091">
      <w:pPr>
        <w:jc w:val="left"/>
      </w:pPr>
      <w:r>
        <w:rPr>
          <w:sz w:val="32"/>
        </w:rPr>
        <w:t>拍一拍不对，他的日常这一个板块直接没有了。展示如图</w:t>
      </w:r>
    </w:p>
    <w:p w14:paraId="5B369992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567924B">
      <w:pPr>
        <w:jc w:val="left"/>
      </w:pPr>
      <w:r>
        <w:rPr>
          <w:sz w:val="32"/>
        </w:rPr>
        <w:t>拍一拍：格式设置的时候，空格也要能识别保留</w:t>
      </w:r>
    </w:p>
    <w:p w14:paraId="27F7E806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E9378D0">
      <w:pPr>
        <w:jc w:val="left"/>
      </w:pPr>
      <w:r>
        <w:rPr>
          <w:sz w:val="32"/>
        </w:rPr>
        <w:t>他的日常：这是他的日常的池子。</w:t>
      </w:r>
    </w:p>
    <w:p w14:paraId="186A65BF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485DD1A">
      <w:pPr>
        <w:jc w:val="left"/>
      </w:pPr>
    </w:p>
    <w:p w14:paraId="3321675F">
      <w:pPr>
        <w:jc w:val="left"/>
      </w:pPr>
      <w:r>
        <w:rPr>
          <w:sz w:val="32"/>
        </w:rPr>
        <w:t>18.信箱相关正确显示样式如图，之前已经说过回信机制。关于回信机制。正确的应该是，我写了信A给他，他回了信B，我用信C回了他的B，他用信D回了C…直到我不回他为止，在信箱里应该只显示为A（翻页后依次是BCD），现在的情况是，A（翻页后是BCD）但是还会出现B（翻页后是CD），C（翻页后是D），后面这两个嵌套都是不应该存在的。</w:t>
      </w:r>
    </w:p>
    <w:p w14:paraId="0C2B1E51">
      <w:pPr>
        <w:jc w:val="center"/>
      </w:pPr>
      <w:r>
        <w:drawing>
          <wp:inline distT="0" distB="0" distL="113665" distR="113665">
            <wp:extent cx="5334000" cy="19812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46D4ACB">
      <w:pPr>
        <w:jc w:val="left"/>
      </w:pPr>
      <w:r>
        <w:rPr>
          <w:sz w:val="32"/>
        </w:rPr>
        <w:t>19.词云，这里要添加一个保存功能，而且现在这个重新生成点了之后什么都没变。</w:t>
      </w:r>
    </w:p>
    <w:p w14:paraId="0279CC54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D051AA4">
      <w:pPr>
        <w:jc w:val="left"/>
      </w:pPr>
      <w:r>
        <w:rPr>
          <w:sz w:val="32"/>
        </w:rPr>
        <w:t>20.纪念日界面是这样的，右上角的三个符号按从左往右的顺序依次是，添加、切换视图、删除</w:t>
      </w:r>
    </w:p>
    <w:p w14:paraId="59C5820A">
      <w:pPr>
        <w:jc w:val="center"/>
      </w:pPr>
      <w:r>
        <w:drawing>
          <wp:inline distT="0" distB="0" distL="113665" distR="113665">
            <wp:extent cx="5334000" cy="23749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749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ADC4238">
      <w:pPr>
        <w:jc w:val="left"/>
      </w:pPr>
      <w:r>
        <w:rPr>
          <w:sz w:val="32"/>
        </w:rPr>
        <w:t>21.珍藏时刻，这个板块几乎全部都不一样了。</w:t>
      </w:r>
    </w:p>
    <w:p w14:paraId="4B2F46D2">
      <w:pPr>
        <w:jc w:val="left"/>
      </w:pPr>
      <w:r>
        <w:rPr>
          <w:sz w:val="32"/>
        </w:rPr>
        <w:t>①支持折叠，视图转换，编辑、删除、保存、时间顺序</w:t>
      </w:r>
    </w:p>
    <w:p w14:paraId="02382317">
      <w:pPr>
        <w:jc w:val="left"/>
      </w:pPr>
      <w:r>
        <w:rPr>
          <w:sz w:val="32"/>
        </w:rPr>
        <w:t>如图</w:t>
      </w:r>
    </w:p>
    <w:p w14:paraId="22B546AF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BA17CDD">
      <w:pPr>
        <w:jc w:val="left"/>
      </w:pPr>
      <w:r>
        <w:rPr>
          <w:sz w:val="32"/>
        </w:rPr>
        <w:t>②切换视图如下图。</w:t>
      </w:r>
    </w:p>
    <w:p w14:paraId="6AE1A980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AECC0B0">
      <w:pPr>
        <w:jc w:val="left"/>
      </w:pPr>
      <w:r>
        <w:rPr>
          <w:sz w:val="32"/>
        </w:rPr>
        <w:t>③编辑，如视频，可以添加emoji 、图片、文本，可以自由调节位置、旋转、缩放等</w:t>
      </w:r>
    </w:p>
    <w:p w14:paraId="5F43C940">
      <w:pPr>
        <w:jc w:val="center"/>
      </w:pPr>
      <w:r>
        <w:drawing>
          <wp:inline distT="0" distB="0" distL="113665" distR="113665">
            <wp:extent cx="3543300" cy="787400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6BC8A66">
      <w:pPr>
        <w:jc w:val="left"/>
      </w:pPr>
      <w:r>
        <w:rPr>
          <w:sz w:val="32"/>
        </w:rPr>
        <w:t>END_#</w:t>
      </w:r>
    </w:p>
    <w:p w14:paraId="309B787E">
      <w:pPr>
        <w:jc w:val="left"/>
      </w:pPr>
      <w:r>
        <w:rPr>
          <w:sz w:val="32"/>
        </w:rPr>
        <w:t>④删除，如图</w:t>
      </w:r>
    </w:p>
    <w:p w14:paraId="1207AE85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1B88062">
      <w:pPr>
        <w:jc w:val="left"/>
      </w:pPr>
      <w:r>
        <w:rPr>
          <w:sz w:val="32"/>
        </w:rPr>
        <w:t>⑤时间顺序，如图</w:t>
      </w:r>
    </w:p>
    <w:p w14:paraId="418D3B98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9BC619B">
      <w:pPr>
        <w:jc w:val="left"/>
      </w:pPr>
      <w:r>
        <w:rPr>
          <w:sz w:val="32"/>
        </w:rPr>
        <w:t>⑥保存是保存到相册，不是保存到文件夹，且保存好的图片要支持长图，不要压缩，保持和珍藏模式一样的样式。</w:t>
      </w:r>
    </w:p>
    <w:p w14:paraId="0585C458">
      <w:pPr>
        <w:jc w:val="left"/>
      </w:pPr>
      <w:r>
        <w:rPr>
          <w:sz w:val="32"/>
        </w:rPr>
        <w:t>⑦多选—珍藏，要所有消息都可以选择，包含系统消息。显示样式参考之前的图片。</w:t>
      </w:r>
    </w:p>
    <w:p w14:paraId="59EDF05A">
      <w:pPr>
        <w:jc w:val="left"/>
      </w:pPr>
    </w:p>
    <w:p w14:paraId="7B95E37C">
      <w:pPr>
        <w:jc w:val="left"/>
      </w:pPr>
      <w:r>
        <w:rPr>
          <w:sz w:val="32"/>
        </w:rPr>
        <w:t>⑧朋友圈也支持珍藏。</w:t>
      </w:r>
    </w:p>
    <w:p w14:paraId="33D38311">
      <w:pPr>
        <w:jc w:val="left"/>
      </w:pPr>
    </w:p>
    <w:p w14:paraId="02E3C9A7">
      <w:pPr>
        <w:jc w:val="left"/>
      </w:pPr>
      <w:r>
        <w:rPr>
          <w:sz w:val="32"/>
        </w:rPr>
        <w:t>22.其他一些发现的问题：</w:t>
      </w:r>
    </w:p>
    <w:p w14:paraId="05F9B323">
      <w:pPr>
        <w:jc w:val="left"/>
      </w:pPr>
    </w:p>
    <w:p w14:paraId="1AB33A71">
      <w:pPr>
        <w:jc w:val="left"/>
      </w:pPr>
      <w:r>
        <w:rPr>
          <w:sz w:val="32"/>
        </w:rPr>
        <w:t>①视频通话时，点不了屏幕上任何其他东西，挂断视频通话就可以点了。</w:t>
      </w:r>
    </w:p>
    <w:p w14:paraId="534AD7A1">
      <w:pPr>
        <w:jc w:val="left"/>
      </w:pPr>
    </w:p>
    <w:p w14:paraId="14CCBA1B">
      <w:pPr>
        <w:jc w:val="left"/>
      </w:pPr>
      <w:r>
        <w:rPr>
          <w:sz w:val="32"/>
        </w:rPr>
        <w:t>②点击引用的消息，要跳转到对应的消息。</w:t>
      </w:r>
    </w:p>
    <w:p w14:paraId="3B858631">
      <w:pPr>
        <w:jc w:val="left"/>
      </w:pPr>
    </w:p>
    <w:p w14:paraId="2A195045">
      <w:pPr>
        <w:jc w:val="left"/>
      </w:pPr>
      <w:r>
        <w:rPr>
          <w:sz w:val="32"/>
        </w:rPr>
        <w:t>③换壁纸后，气泡消息和红包转账等等变得透明了，要修改。</w:t>
      </w:r>
    </w:p>
    <w:p w14:paraId="70149627">
      <w:pPr>
        <w:jc w:val="left"/>
      </w:pPr>
    </w:p>
    <w:p w14:paraId="1FCC2A0D">
      <w:pPr>
        <w:jc w:val="left"/>
      </w:pPr>
      <w:r>
        <w:rPr>
          <w:sz w:val="32"/>
        </w:rPr>
        <w:t>④发送视频、朋友圈添加视频，会闪退。</w:t>
      </w:r>
    </w:p>
    <w:p w14:paraId="6C40A7E4">
      <w:pPr>
        <w:jc w:val="left"/>
      </w:pPr>
    </w:p>
    <w:p w14:paraId="356697C5">
      <w:pPr>
        <w:jc w:val="left"/>
      </w:pPr>
      <w:r>
        <w:rPr>
          <w:sz w:val="32"/>
        </w:rPr>
        <w:t>⑤朋友圈选择的动图/发消息选择动图/动态表情包，发送后变成静图了。</w:t>
      </w:r>
      <w:bookmarkStart w:id="0" w:name="_GoBack"/>
      <w:bookmarkEnd w:id="0"/>
    </w:p>
    <w:p w14:paraId="4862735F">
      <w:pPr>
        <w:jc w:val="left"/>
      </w:pPr>
    </w:p>
    <w:p w14:paraId="45362B83">
      <w:pPr>
        <w:jc w:val="left"/>
      </w:pPr>
      <w:r>
        <w:rPr>
          <w:sz w:val="32"/>
        </w:rPr>
        <w:t>⑥红包/转账/礼物被接收后，仍然显示普通图标，应该如图显示。</w:t>
      </w:r>
    </w:p>
    <w:p w14:paraId="4D2E0329">
      <w:pPr>
        <w:jc w:val="center"/>
      </w:pPr>
      <w:r>
        <w:drawing>
          <wp:inline distT="0" distB="0" distL="113665" distR="113665">
            <wp:extent cx="5334000" cy="59563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ECF9696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D1D619D">
      <w:pPr>
        <w:jc w:val="left"/>
      </w:pPr>
    </w:p>
    <w:p w14:paraId="48EF37F6">
      <w:pPr>
        <w:jc w:val="left"/>
      </w:pPr>
      <w:r>
        <w:rPr>
          <w:sz w:val="32"/>
        </w:rPr>
        <w:t>⑦开屏动画，自定义图片显示不全。如图。</w:t>
      </w:r>
    </w:p>
    <w:p w14:paraId="28D0F94D">
      <w:pPr>
        <w:jc w:val="center"/>
      </w:pPr>
      <w:r>
        <w:drawing>
          <wp:inline distT="0" distB="0" distL="113665" distR="113665">
            <wp:extent cx="3517900" cy="78740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ABA755B">
      <w:pPr>
        <w:jc w:val="left"/>
      </w:pPr>
      <w:r>
        <w:rPr>
          <w:sz w:val="32"/>
        </w:rPr>
        <w:t xml:space="preserve"> ⑧点击切换日/夜模式，整个消息界面会滚动</w:t>
      </w:r>
    </w:p>
    <w:p w14:paraId="0EB25AE3">
      <w:pPr>
        <w:jc w:val="center"/>
      </w:pPr>
      <w:r>
        <w:drawing>
          <wp:inline distT="0" distB="0" distL="113665" distR="113665">
            <wp:extent cx="3543300" cy="78740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874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932713D">
      <w:pPr>
        <w:jc w:val="left"/>
      </w:pPr>
      <w:r>
        <w:rPr>
          <w:sz w:val="32"/>
        </w:rPr>
        <w:t>⑨我不在聊天页面，他给我发消息，底部栏对应地方显示小红点，我不在朋友圈界面时，他发朋友圈/点赞/评论，底部栏对应地方显示小红点，当我点进对应界面，红点应立即消失。</w:t>
      </w:r>
    </w:p>
    <w:p w14:paraId="718520C5">
      <w:pPr>
        <w:jc w:val="left"/>
      </w:pPr>
      <w:r>
        <w:rPr>
          <w:sz w:val="32"/>
        </w:rPr>
        <w:t>⑩现在正在用的这个软件（依托浏览器的版本），聊天记录多了之后，每次点击进入聊天时都会卡顿。每次重启软件，聊天界面都不是最新消息的地方。</w:t>
      </w:r>
    </w:p>
    <w:p w14:paraId="7AEFB8A4">
      <w:pPr>
        <w:jc w:val="left"/>
      </w:pPr>
    </w:p>
    <w:sectPr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useFELayout/>
    <w:compatSetting w:name="compatibilityMode" w:uri="http://schemas.microsoft.com/office/word" w:val="14"/>
  </w:compat>
  <w:rsids>
    <w:rsidRoot w:val="00000000"/>
    <w:rsid w:val="1F717E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240" w:lineRule="auto"/>
      <w:jc w:val="both"/>
    </w:pPr>
    <w:rPr>
      <w:rFonts w:ascii="Droid Sans" w:hAnsi="Droid Sans" w:eastAsia="Noto Sans CJK SC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40</Pages>
  <Words>946</Words>
  <Characters>979</Characters>
  <Lines>192</Lines>
  <Paragraphs>86</Paragraphs>
  <TotalTime>2</TotalTime>
  <ScaleCrop>false</ScaleCrop>
  <LinksUpToDate>false</LinksUpToDate>
  <CharactersWithSpaces>988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2026-09-09T16:44:00Z</dcterms:created>
  <dc:creator>Apache POI</dc:creator>
  <cp:lastModifiedBy>小西瓜</cp:lastModifiedBy>
  <dcterms:modified xsi:type="dcterms:W3CDTF">2026-09-09T19:19:49Z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eyJoZGlkIjoiMzhkYmI0MDEyODFjODRiZmRlMDAzM2YxYjY5Nzk4MzIiLCJ1c2VySWQiOiIxODk0Njc4OTMzIn0=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AD1016B39AD449C8A9FD36C16CC2184C_12</vt:lpwstr>
  </property>
</Properties>
</file>